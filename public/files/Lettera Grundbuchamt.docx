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0F954" w14:textId="77777777" w:rsidR="00D45C78" w:rsidRDefault="00D45C78" w:rsidP="00D45C78"/>
    <w:p w14:paraId="0939E608" w14:textId="77777777" w:rsidR="00D70848" w:rsidRDefault="00D70848" w:rsidP="00D45C78"/>
    <w:p w14:paraId="0D3A8492" w14:textId="77777777" w:rsidR="00D70848" w:rsidRPr="00D70848" w:rsidRDefault="00D70848" w:rsidP="00D45C78">
      <w:pPr>
        <w:rPr>
          <w:lang w:val="de-DE"/>
        </w:rPr>
      </w:pPr>
      <w:r w:rsidRPr="00D70848">
        <w:rPr>
          <w:lang w:val="de-DE"/>
        </w:rPr>
        <w:t>An das</w:t>
      </w:r>
    </w:p>
    <w:p w14:paraId="18FC8957" w14:textId="2CA64A67" w:rsidR="00D70848" w:rsidRPr="00D70848" w:rsidRDefault="00D70848" w:rsidP="00D45C78">
      <w:pPr>
        <w:rPr>
          <w:lang w:val="de-DE"/>
        </w:rPr>
      </w:pPr>
      <w:r w:rsidRPr="00D70848">
        <w:rPr>
          <w:lang w:val="de-DE"/>
        </w:rPr>
        <w:t xml:space="preserve">Grundbuchamt </w:t>
      </w:r>
      <w:r w:rsidR="00020079">
        <w:rPr>
          <w:lang w:val="de-DE"/>
        </w:rPr>
        <w:t>XXX</w:t>
      </w:r>
    </w:p>
    <w:p w14:paraId="2B2DA034" w14:textId="77777777" w:rsidR="002A16E1" w:rsidRPr="00D70848" w:rsidRDefault="002A16E1" w:rsidP="00D45C78">
      <w:pPr>
        <w:rPr>
          <w:lang w:val="de-DE"/>
        </w:rPr>
      </w:pPr>
    </w:p>
    <w:p w14:paraId="1067BD51" w14:textId="77777777" w:rsidR="002A16E1" w:rsidRPr="00D70848" w:rsidRDefault="002A16E1" w:rsidP="00D45C78">
      <w:pPr>
        <w:rPr>
          <w:lang w:val="de-DE"/>
        </w:rPr>
      </w:pPr>
    </w:p>
    <w:p w14:paraId="76D67868" w14:textId="77777777" w:rsidR="002A16E1" w:rsidRPr="00D70848" w:rsidRDefault="002A16E1" w:rsidP="00D45C78">
      <w:pPr>
        <w:rPr>
          <w:lang w:val="de-DE"/>
        </w:rPr>
      </w:pPr>
    </w:p>
    <w:p w14:paraId="1CD61F86" w14:textId="77777777" w:rsidR="002A16E1" w:rsidRPr="00D70848" w:rsidRDefault="002A16E1" w:rsidP="00D45C78">
      <w:pPr>
        <w:rPr>
          <w:lang w:val="de-DE"/>
        </w:rPr>
      </w:pPr>
    </w:p>
    <w:p w14:paraId="5D842754" w14:textId="77777777" w:rsidR="002A16E1" w:rsidRPr="00D70848" w:rsidRDefault="002A16E1" w:rsidP="00D45C78">
      <w:pPr>
        <w:rPr>
          <w:lang w:val="de-DE"/>
        </w:rPr>
      </w:pPr>
    </w:p>
    <w:p w14:paraId="31E59E94" w14:textId="23D14D1A" w:rsidR="002A16E1" w:rsidRPr="00D70848" w:rsidRDefault="00D70848" w:rsidP="00D45C78">
      <w:pPr>
        <w:rPr>
          <w:lang w:val="de-DE"/>
        </w:rPr>
      </w:pPr>
      <w:r w:rsidRPr="00D70848">
        <w:rPr>
          <w:lang w:val="de-DE"/>
        </w:rPr>
        <w:t xml:space="preserve">Betreff: Zusendung der Teilungserklärung </w:t>
      </w:r>
      <w:r>
        <w:rPr>
          <w:lang w:val="de-DE"/>
        </w:rPr>
        <w:t xml:space="preserve">Objekt </w:t>
      </w:r>
      <w:r w:rsidR="00020079">
        <w:rPr>
          <w:lang w:val="de-DE"/>
        </w:rPr>
        <w:t>XXXXXXX</w:t>
      </w:r>
      <w:r>
        <w:rPr>
          <w:lang w:val="de-DE"/>
        </w:rPr>
        <w:t xml:space="preserve">, </w:t>
      </w:r>
      <w:r w:rsidR="00EE49CD">
        <w:rPr>
          <w:lang w:val="de-DE"/>
        </w:rPr>
        <w:t xml:space="preserve">XXXXXX </w:t>
      </w:r>
      <w:r>
        <w:rPr>
          <w:lang w:val="de-DE"/>
        </w:rPr>
        <w:t>Berlin</w:t>
      </w:r>
    </w:p>
    <w:p w14:paraId="51015E2B" w14:textId="77777777" w:rsidR="00D70848" w:rsidRPr="00D70848" w:rsidRDefault="00D70848" w:rsidP="00D45C78">
      <w:pPr>
        <w:rPr>
          <w:lang w:val="de-DE"/>
        </w:rPr>
      </w:pPr>
    </w:p>
    <w:p w14:paraId="3C867F9F" w14:textId="77777777" w:rsidR="002A16E1" w:rsidRPr="00D70848" w:rsidRDefault="002A16E1" w:rsidP="00D45C78">
      <w:pPr>
        <w:rPr>
          <w:lang w:val="de-DE"/>
        </w:rPr>
      </w:pPr>
    </w:p>
    <w:p w14:paraId="0EDAD51A" w14:textId="77777777" w:rsidR="002A16E1" w:rsidRDefault="002A16E1" w:rsidP="00D45C78">
      <w:pPr>
        <w:rPr>
          <w:lang w:val="de-DE"/>
        </w:rPr>
      </w:pPr>
      <w:r w:rsidRPr="002A16E1">
        <w:rPr>
          <w:lang w:val="de-DE"/>
        </w:rPr>
        <w:t>Sehr geehrte Damen und Herren,</w:t>
      </w:r>
    </w:p>
    <w:p w14:paraId="7C2DEDDB" w14:textId="77777777" w:rsidR="002A16E1" w:rsidRDefault="002A16E1" w:rsidP="00D45C78">
      <w:pPr>
        <w:rPr>
          <w:lang w:val="de-DE"/>
        </w:rPr>
      </w:pPr>
    </w:p>
    <w:p w14:paraId="090AD93B" w14:textId="5C57C213" w:rsidR="002A16E1" w:rsidRDefault="002A16E1" w:rsidP="00D45C78">
      <w:pPr>
        <w:rPr>
          <w:lang w:val="de-DE"/>
        </w:rPr>
      </w:pPr>
      <w:r>
        <w:rPr>
          <w:lang w:val="de-DE"/>
        </w:rPr>
        <w:t xml:space="preserve">hiermit beauftragen wir die Zusendung einer Kopie der Teilungserklärung (gerne auch per E-Mail an </w:t>
      </w:r>
      <w:hyperlink r:id="rId10" w:history="1">
        <w:r w:rsidRPr="008C782F">
          <w:rPr>
            <w:rStyle w:val="Hyperlink"/>
            <w:lang w:val="de-DE"/>
          </w:rPr>
          <w:t>annalisa.fornari@m2square.eu</w:t>
        </w:r>
      </w:hyperlink>
      <w:r>
        <w:rPr>
          <w:lang w:val="de-DE"/>
        </w:rPr>
        <w:t xml:space="preserve">), des Hauses in der </w:t>
      </w:r>
      <w:r w:rsidR="00EE49CD">
        <w:rPr>
          <w:lang w:val="de-DE"/>
        </w:rPr>
        <w:t>XXXXXX</w:t>
      </w:r>
      <w:r>
        <w:rPr>
          <w:lang w:val="de-DE"/>
        </w:rPr>
        <w:t xml:space="preserve"> in </w:t>
      </w:r>
      <w:r w:rsidR="00EE49CD">
        <w:rPr>
          <w:lang w:val="de-DE"/>
        </w:rPr>
        <w:t>XXXXX</w:t>
      </w:r>
      <w:r>
        <w:rPr>
          <w:lang w:val="de-DE"/>
        </w:rPr>
        <w:t xml:space="preserve"> Berlin.</w:t>
      </w:r>
    </w:p>
    <w:p w14:paraId="003C6ADA" w14:textId="77777777" w:rsidR="00D70848" w:rsidRDefault="00D70848" w:rsidP="00D45C78">
      <w:pPr>
        <w:rPr>
          <w:lang w:val="de-DE"/>
        </w:rPr>
      </w:pPr>
    </w:p>
    <w:p w14:paraId="28DBEC70" w14:textId="77777777" w:rsidR="00D70848" w:rsidRDefault="00D70848" w:rsidP="00D45C78">
      <w:pPr>
        <w:rPr>
          <w:lang w:val="de-DE"/>
        </w:rPr>
      </w:pPr>
      <w:r>
        <w:rPr>
          <w:lang w:val="de-DE"/>
        </w:rPr>
        <w:t>Grundbuchdaten:</w:t>
      </w:r>
    </w:p>
    <w:p w14:paraId="180A43DB" w14:textId="77777777" w:rsidR="00D70848" w:rsidRDefault="00D70848" w:rsidP="00D70848">
      <w:pPr>
        <w:rPr>
          <w:lang w:val="de-DE"/>
        </w:rPr>
      </w:pPr>
    </w:p>
    <w:p w14:paraId="5CD9EF24" w14:textId="30AED138" w:rsidR="00D70848" w:rsidRDefault="00D70848" w:rsidP="00D70848">
      <w:pPr>
        <w:rPr>
          <w:lang w:val="de-DE"/>
        </w:rPr>
      </w:pPr>
      <w:r>
        <w:rPr>
          <w:lang w:val="de-DE"/>
        </w:rPr>
        <w:t xml:space="preserve">Amtsgericht: </w:t>
      </w:r>
      <w:r w:rsidR="00EE49CD">
        <w:rPr>
          <w:lang w:val="de-DE"/>
        </w:rPr>
        <w:t>XXXXX</w:t>
      </w:r>
    </w:p>
    <w:p w14:paraId="2FB815F7" w14:textId="6B4EA994" w:rsidR="00D70848" w:rsidRDefault="00D70848" w:rsidP="00D45C78">
      <w:pPr>
        <w:rPr>
          <w:lang w:val="de-DE"/>
        </w:rPr>
      </w:pPr>
      <w:r>
        <w:rPr>
          <w:lang w:val="de-DE"/>
        </w:rPr>
        <w:t xml:space="preserve">Grundbuch von </w:t>
      </w:r>
      <w:r w:rsidR="00EE49CD">
        <w:rPr>
          <w:lang w:val="de-DE"/>
        </w:rPr>
        <w:t>XXXX</w:t>
      </w:r>
    </w:p>
    <w:p w14:paraId="442F6F0F" w14:textId="1897005B" w:rsidR="00D70848" w:rsidRDefault="00D70848" w:rsidP="00D45C78">
      <w:pPr>
        <w:rPr>
          <w:lang w:val="de-DE"/>
        </w:rPr>
      </w:pPr>
      <w:r>
        <w:rPr>
          <w:lang w:val="de-DE"/>
        </w:rPr>
        <w:t xml:space="preserve">Blatt: </w:t>
      </w:r>
      <w:r w:rsidR="00EE49CD">
        <w:rPr>
          <w:lang w:val="de-DE"/>
        </w:rPr>
        <w:t>XXXX</w:t>
      </w:r>
      <w:bookmarkStart w:id="0" w:name="_GoBack"/>
      <w:bookmarkEnd w:id="0"/>
    </w:p>
    <w:p w14:paraId="6AC4737B" w14:textId="77777777" w:rsidR="002A16E1" w:rsidRDefault="002A16E1" w:rsidP="00D45C78">
      <w:pPr>
        <w:rPr>
          <w:lang w:val="de-DE"/>
        </w:rPr>
      </w:pPr>
    </w:p>
    <w:p w14:paraId="0D8F1825" w14:textId="77777777" w:rsidR="002A16E1" w:rsidRDefault="002A16E1" w:rsidP="00D45C78">
      <w:pPr>
        <w:rPr>
          <w:lang w:val="de-DE"/>
        </w:rPr>
      </w:pPr>
      <w:r>
        <w:rPr>
          <w:lang w:val="de-DE"/>
        </w:rPr>
        <w:t>Eine Vollmacht der Eigentümerin legen wir bei.</w:t>
      </w:r>
    </w:p>
    <w:p w14:paraId="459DEA7B" w14:textId="77777777" w:rsidR="002A16E1" w:rsidRDefault="002A16E1" w:rsidP="00D45C78">
      <w:pPr>
        <w:rPr>
          <w:lang w:val="de-DE"/>
        </w:rPr>
      </w:pPr>
    </w:p>
    <w:p w14:paraId="56393C83" w14:textId="77777777" w:rsidR="002A16E1" w:rsidRDefault="002A16E1" w:rsidP="00D45C78">
      <w:pPr>
        <w:rPr>
          <w:lang w:val="de-DE"/>
        </w:rPr>
      </w:pPr>
      <w:r>
        <w:rPr>
          <w:lang w:val="de-DE"/>
        </w:rPr>
        <w:t>Bei Fragen stehen wir Ihnen gern unter folgender Rufnummer zur Verfügung: 03054482958.</w:t>
      </w:r>
    </w:p>
    <w:p w14:paraId="6CD34088" w14:textId="77777777" w:rsidR="002A16E1" w:rsidRDefault="002A16E1" w:rsidP="00D45C78">
      <w:pPr>
        <w:rPr>
          <w:lang w:val="de-DE"/>
        </w:rPr>
      </w:pPr>
    </w:p>
    <w:p w14:paraId="7F5FA487" w14:textId="77777777" w:rsidR="002A16E1" w:rsidRDefault="002A16E1" w:rsidP="00D45C78">
      <w:pPr>
        <w:rPr>
          <w:lang w:val="de-DE"/>
        </w:rPr>
      </w:pPr>
    </w:p>
    <w:p w14:paraId="1337CA74" w14:textId="33D2E5B8" w:rsidR="002A16E1" w:rsidRDefault="002A16E1" w:rsidP="00D45C78">
      <w:pPr>
        <w:rPr>
          <w:lang w:val="de-DE"/>
        </w:rPr>
      </w:pPr>
      <w:r>
        <w:rPr>
          <w:lang w:val="de-DE"/>
        </w:rPr>
        <w:t>Im Voraus dankend, verb</w:t>
      </w:r>
      <w:r w:rsidR="00782536">
        <w:rPr>
          <w:lang w:val="de-DE"/>
        </w:rPr>
        <w:t>l</w:t>
      </w:r>
      <w:r>
        <w:rPr>
          <w:lang w:val="de-DE"/>
        </w:rPr>
        <w:t>eiben wir</w:t>
      </w:r>
    </w:p>
    <w:p w14:paraId="5E5E7DE9" w14:textId="77777777" w:rsidR="002A16E1" w:rsidRDefault="002A16E1" w:rsidP="00D45C78">
      <w:pPr>
        <w:rPr>
          <w:lang w:val="de-DE"/>
        </w:rPr>
      </w:pPr>
    </w:p>
    <w:p w14:paraId="6A112F34" w14:textId="77777777" w:rsidR="002A16E1" w:rsidRDefault="002A16E1" w:rsidP="00D45C78">
      <w:pPr>
        <w:rPr>
          <w:lang w:val="de-DE"/>
        </w:rPr>
      </w:pPr>
    </w:p>
    <w:p w14:paraId="304CDCBF" w14:textId="77777777" w:rsidR="002A16E1" w:rsidRDefault="002A16E1" w:rsidP="00D45C78">
      <w:pPr>
        <w:rPr>
          <w:lang w:val="de-DE"/>
        </w:rPr>
      </w:pPr>
      <w:r>
        <w:rPr>
          <w:lang w:val="de-DE"/>
        </w:rPr>
        <w:t>Mit freundlichen Grüßen</w:t>
      </w:r>
    </w:p>
    <w:p w14:paraId="0FBD52B9" w14:textId="77777777" w:rsidR="002A16E1" w:rsidRDefault="002A16E1" w:rsidP="00D45C78">
      <w:pPr>
        <w:rPr>
          <w:lang w:val="de-DE"/>
        </w:rPr>
      </w:pPr>
    </w:p>
    <w:p w14:paraId="6D1B33AF" w14:textId="77777777" w:rsidR="002A16E1" w:rsidRDefault="002A16E1" w:rsidP="002A16E1">
      <w:pPr>
        <w:rPr>
          <w:lang w:val="de-DE"/>
        </w:rPr>
      </w:pPr>
      <w:r>
        <w:rPr>
          <w:lang w:val="de-DE"/>
        </w:rPr>
        <w:t>Annalisa Fornari</w:t>
      </w:r>
    </w:p>
    <w:p w14:paraId="479AAE6B" w14:textId="77777777" w:rsidR="002A16E1" w:rsidRDefault="002A16E1" w:rsidP="002A16E1">
      <w:pPr>
        <w:rPr>
          <w:lang w:val="de-DE"/>
        </w:rPr>
      </w:pPr>
      <w:r>
        <w:rPr>
          <w:lang w:val="de-DE"/>
        </w:rPr>
        <w:t>-Geschäftsführerin-</w:t>
      </w:r>
    </w:p>
    <w:p w14:paraId="142223CD" w14:textId="77777777" w:rsidR="00D70848" w:rsidRPr="002A16E1" w:rsidRDefault="00D70848" w:rsidP="002A16E1">
      <w:pPr>
        <w:rPr>
          <w:lang w:val="de-DE"/>
        </w:rPr>
      </w:pPr>
    </w:p>
    <w:sectPr w:rsidR="00D70848" w:rsidRPr="002A16E1" w:rsidSect="00CE337E">
      <w:headerReference w:type="even" r:id="rId11"/>
      <w:headerReference w:type="default" r:id="rId12"/>
      <w:footerReference w:type="even" r:id="rId13"/>
      <w:footerReference w:type="default" r:id="rId14"/>
      <w:pgSz w:w="11900" w:h="16840"/>
      <w:pgMar w:top="1417" w:right="1417" w:bottom="1134" w:left="1417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99F9F" w14:textId="77777777" w:rsidR="009D03C0" w:rsidRDefault="009D03C0">
      <w:r>
        <w:separator/>
      </w:r>
    </w:p>
  </w:endnote>
  <w:endnote w:type="continuationSeparator" w:id="0">
    <w:p w14:paraId="75B18B53" w14:textId="77777777" w:rsidR="009D03C0" w:rsidRDefault="009D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1D44C" w14:textId="77777777" w:rsidR="00D4370A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</w:rPr>
    </w:pPr>
    <w:r>
      <w:rPr>
        <w:rFonts w:ascii="Calibri" w:hAnsi="Calibri"/>
        <w:spacing w:val="10"/>
        <w:kern w:val="1"/>
        <w:sz w:val="18"/>
      </w:rPr>
      <w:t>m2Square GbR</w:t>
    </w:r>
  </w:p>
  <w:p w14:paraId="761A5035" w14:textId="77777777" w:rsidR="00D4370A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</w:rPr>
    </w:pPr>
    <w:r>
      <w:rPr>
        <w:rFonts w:ascii="Calibri" w:hAnsi="Calibri"/>
        <w:spacing w:val="10"/>
        <w:kern w:val="1"/>
        <w:sz w:val="18"/>
      </w:rPr>
      <w:t xml:space="preserve">Arboscello, Fornari, von </w:t>
    </w:r>
    <w:proofErr w:type="spellStart"/>
    <w:r>
      <w:rPr>
        <w:rFonts w:ascii="Calibri" w:hAnsi="Calibri"/>
        <w:spacing w:val="10"/>
        <w:kern w:val="1"/>
        <w:sz w:val="18"/>
      </w:rPr>
      <w:t>Smitten</w:t>
    </w:r>
    <w:proofErr w:type="spellEnd"/>
  </w:p>
  <w:p w14:paraId="6A83F0F8" w14:textId="77777777" w:rsidR="00D4370A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  <w:lang w:val="de-DE"/>
      </w:rPr>
    </w:pPr>
    <w:proofErr w:type="spellStart"/>
    <w:r>
      <w:rPr>
        <w:rFonts w:ascii="Calibri" w:hAnsi="Calibri"/>
        <w:spacing w:val="10"/>
        <w:kern w:val="1"/>
        <w:sz w:val="18"/>
        <w:lang w:val="de-DE"/>
      </w:rPr>
      <w:t>Christburger</w:t>
    </w:r>
    <w:proofErr w:type="spellEnd"/>
    <w:r>
      <w:rPr>
        <w:rFonts w:ascii="Calibri" w:hAnsi="Calibri"/>
        <w:spacing w:val="10"/>
        <w:kern w:val="1"/>
        <w:sz w:val="18"/>
        <w:lang w:val="de-DE"/>
      </w:rPr>
      <w:t xml:space="preserve"> Str. 38, 10405 Berlin</w:t>
    </w:r>
  </w:p>
  <w:p w14:paraId="62C053B3" w14:textId="77777777" w:rsidR="00D4370A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  <w:lang w:val="de-DE"/>
      </w:rPr>
    </w:pPr>
    <w:r>
      <w:rPr>
        <w:rFonts w:ascii="Calibri" w:hAnsi="Calibri"/>
        <w:spacing w:val="10"/>
        <w:kern w:val="1"/>
        <w:sz w:val="18"/>
        <w:lang w:val="de-DE"/>
      </w:rPr>
      <w:t xml:space="preserve">Tel. 0049(0)30 54482958 Fax. 0049(0)30 </w:t>
    </w:r>
    <w:proofErr w:type="gramStart"/>
    <w:r>
      <w:rPr>
        <w:rFonts w:ascii="Calibri" w:hAnsi="Calibri"/>
        <w:spacing w:val="10"/>
        <w:kern w:val="1"/>
        <w:sz w:val="18"/>
        <w:lang w:val="de-DE"/>
      </w:rPr>
      <w:t>54482959 :</w:t>
    </w:r>
    <w:proofErr w:type="gramEnd"/>
    <w:r>
      <w:rPr>
        <w:rFonts w:ascii="Calibri" w:hAnsi="Calibri"/>
        <w:spacing w:val="10"/>
        <w:kern w:val="1"/>
        <w:sz w:val="18"/>
        <w:lang w:val="de-DE"/>
      </w:rPr>
      <w:t>: info@m2square :: www.m2square.eu</w:t>
    </w:r>
  </w:p>
  <w:p w14:paraId="0757F2AA" w14:textId="77777777" w:rsidR="00D4370A" w:rsidRPr="00CE337E" w:rsidRDefault="00D4370A">
    <w:pPr>
      <w:pStyle w:val="Fuzeile1"/>
      <w:tabs>
        <w:tab w:val="clear" w:pos="9072"/>
        <w:tab w:val="right" w:pos="9046"/>
      </w:tabs>
      <w:jc w:val="center"/>
      <w:rPr>
        <w:rFonts w:ascii="Times New Roman" w:eastAsia="Times New Roman" w:hAnsi="Times New Roman"/>
        <w:color w:val="auto"/>
        <w:sz w:val="20"/>
        <w:lang w:val="de-DE" w:bidi="x-none"/>
      </w:rPr>
    </w:pPr>
    <w:r>
      <w:rPr>
        <w:rFonts w:ascii="Calibri" w:hAnsi="Calibri"/>
        <w:spacing w:val="10"/>
        <w:kern w:val="1"/>
        <w:sz w:val="18"/>
        <w:lang w:val="de-DE"/>
      </w:rPr>
      <w:t>Postbank Konto. 56691100, BLZ 10010010, BIC PBNKDEFF, IBAN DE72100100100056691100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2CD3D" w14:textId="77777777" w:rsidR="00D4370A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</w:rPr>
    </w:pPr>
    <w:r>
      <w:rPr>
        <w:rFonts w:ascii="Calibri" w:hAnsi="Calibri"/>
        <w:spacing w:val="10"/>
        <w:kern w:val="1"/>
        <w:sz w:val="18"/>
      </w:rPr>
      <w:t>m2Square</w:t>
    </w:r>
    <w:r w:rsidR="00CE337E">
      <w:rPr>
        <w:rFonts w:ascii="Calibri" w:hAnsi="Calibri"/>
        <w:spacing w:val="10"/>
        <w:kern w:val="1"/>
        <w:sz w:val="18"/>
      </w:rPr>
      <w:t xml:space="preserve"> - </w:t>
    </w:r>
    <w:r>
      <w:rPr>
        <w:rFonts w:ascii="Calibri" w:hAnsi="Calibri"/>
        <w:spacing w:val="10"/>
        <w:kern w:val="1"/>
        <w:sz w:val="18"/>
      </w:rPr>
      <w:t>Arboscello &amp; Fornari GbR</w:t>
    </w:r>
  </w:p>
  <w:p w14:paraId="6BE89245" w14:textId="77777777" w:rsidR="00D4370A" w:rsidRPr="00CE337E" w:rsidRDefault="004E731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</w:rPr>
    </w:pPr>
    <w:proofErr w:type="spellStart"/>
    <w:r w:rsidRPr="00CE337E">
      <w:rPr>
        <w:rFonts w:ascii="Calibri" w:hAnsi="Calibri"/>
        <w:spacing w:val="10"/>
        <w:kern w:val="1"/>
        <w:sz w:val="18"/>
      </w:rPr>
      <w:t>Kastanienallee</w:t>
    </w:r>
    <w:proofErr w:type="spellEnd"/>
    <w:r w:rsidRPr="00CE337E">
      <w:rPr>
        <w:rFonts w:ascii="Calibri" w:hAnsi="Calibri"/>
        <w:spacing w:val="10"/>
        <w:kern w:val="1"/>
        <w:sz w:val="18"/>
      </w:rPr>
      <w:t xml:space="preserve"> 2, 10435 </w:t>
    </w:r>
    <w:proofErr w:type="spellStart"/>
    <w:r w:rsidRPr="00CE337E">
      <w:rPr>
        <w:rFonts w:ascii="Calibri" w:hAnsi="Calibri"/>
        <w:spacing w:val="10"/>
        <w:kern w:val="1"/>
        <w:sz w:val="18"/>
      </w:rPr>
      <w:t>Berlin</w:t>
    </w:r>
    <w:proofErr w:type="spellEnd"/>
  </w:p>
  <w:p w14:paraId="54405D99" w14:textId="77777777" w:rsidR="00D4370A" w:rsidRPr="002A16E1" w:rsidRDefault="00D4370A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  <w:lang w:val="es-ES"/>
      </w:rPr>
    </w:pPr>
    <w:r w:rsidRPr="002A16E1">
      <w:rPr>
        <w:rFonts w:ascii="Calibri" w:hAnsi="Calibri"/>
        <w:spacing w:val="10"/>
        <w:kern w:val="1"/>
        <w:sz w:val="18"/>
        <w:lang w:val="es-ES"/>
      </w:rPr>
      <w:t xml:space="preserve">Tel. 0049(0)30 54482958 Fax. 0049(0)30 </w:t>
    </w:r>
    <w:proofErr w:type="gramStart"/>
    <w:r w:rsidRPr="002A16E1">
      <w:rPr>
        <w:rFonts w:ascii="Calibri" w:hAnsi="Calibri"/>
        <w:spacing w:val="10"/>
        <w:kern w:val="1"/>
        <w:sz w:val="18"/>
        <w:lang w:val="es-ES"/>
      </w:rPr>
      <w:t>54482959 :</w:t>
    </w:r>
    <w:proofErr w:type="gramEnd"/>
    <w:r w:rsidRPr="002A16E1">
      <w:rPr>
        <w:rFonts w:ascii="Calibri" w:hAnsi="Calibri"/>
        <w:spacing w:val="10"/>
        <w:kern w:val="1"/>
        <w:sz w:val="18"/>
        <w:lang w:val="es-ES"/>
      </w:rPr>
      <w:t>: info@m2square.eu :: www.m2square.eu</w:t>
    </w:r>
  </w:p>
  <w:p w14:paraId="44538C3A" w14:textId="77777777" w:rsidR="00D4370A" w:rsidRPr="002A16E1" w:rsidRDefault="004E7313" w:rsidP="00CE337E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  <w:tab w:val="left" w:pos="7080"/>
        <w:tab w:val="left" w:pos="7788"/>
        <w:tab w:val="left" w:pos="8496"/>
      </w:tabs>
      <w:spacing w:line="256" w:lineRule="atLeast"/>
      <w:jc w:val="center"/>
      <w:rPr>
        <w:rFonts w:ascii="Calibri" w:hAnsi="Calibri"/>
        <w:spacing w:val="10"/>
        <w:kern w:val="1"/>
        <w:sz w:val="18"/>
        <w:lang w:val="de-DE"/>
      </w:rPr>
    </w:pPr>
    <w:r w:rsidRPr="002A16E1">
      <w:rPr>
        <w:rFonts w:ascii="Calibri" w:hAnsi="Calibri"/>
        <w:spacing w:val="10"/>
        <w:kern w:val="1"/>
        <w:sz w:val="18"/>
        <w:lang w:val="de-DE"/>
      </w:rPr>
      <w:t>Sparkasse Konto: 190423218, BLZ: 10050000, BIC: BELADEBEXXX, IBAN: DE14 1005 0000 0190 4232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67A5E" w14:textId="77777777" w:rsidR="009D03C0" w:rsidRDefault="009D03C0">
      <w:r>
        <w:separator/>
      </w:r>
    </w:p>
  </w:footnote>
  <w:footnote w:type="continuationSeparator" w:id="0">
    <w:p w14:paraId="7F2448E4" w14:textId="77777777" w:rsidR="009D03C0" w:rsidRDefault="009D0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874DC" w14:textId="77777777" w:rsidR="00D4370A" w:rsidRDefault="00D4370A">
    <w:pPr>
      <w:pStyle w:val="Kopfzeile1"/>
      <w:tabs>
        <w:tab w:val="clear" w:pos="9072"/>
        <w:tab w:val="right" w:pos="9046"/>
      </w:tabs>
      <w:jc w:val="right"/>
      <w:rPr>
        <w:rFonts w:ascii="Times New Roman" w:eastAsia="Times New Roman" w:hAnsi="Times New Roman"/>
        <w:color w:val="auto"/>
        <w:sz w:val="20"/>
        <w:lang w:bidi="x-none"/>
      </w:rPr>
    </w:pPr>
    <w:r>
      <w:rPr>
        <w:noProof/>
        <w:lang w:val="de-DE"/>
      </w:rPr>
      <w:drawing>
        <wp:inline distT="0" distB="0" distL="0" distR="0" wp14:anchorId="54F5E25B" wp14:editId="77F98E34">
          <wp:extent cx="2171700" cy="469900"/>
          <wp:effectExtent l="0" t="0" r="12700" b="1270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78D4A0" w14:textId="77777777" w:rsidR="00D4370A" w:rsidRDefault="00D4370A">
    <w:pPr>
      <w:pStyle w:val="Kopfzeile1"/>
      <w:tabs>
        <w:tab w:val="clear" w:pos="9072"/>
        <w:tab w:val="right" w:pos="9046"/>
      </w:tabs>
      <w:jc w:val="right"/>
      <w:rPr>
        <w:rFonts w:ascii="Times New Roman" w:eastAsia="Times New Roman" w:hAnsi="Times New Roman"/>
        <w:color w:val="auto"/>
        <w:sz w:val="20"/>
        <w:lang w:bidi="x-none"/>
      </w:rPr>
    </w:pPr>
    <w:r>
      <w:rPr>
        <w:noProof/>
        <w:lang w:val="de-DE"/>
      </w:rPr>
      <w:drawing>
        <wp:inline distT="0" distB="0" distL="0" distR="0" wp14:anchorId="3BD1563B" wp14:editId="68E5DA4A">
          <wp:extent cx="2171700" cy="469900"/>
          <wp:effectExtent l="0" t="0" r="12700" b="1270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7E93"/>
    <w:multiLevelType w:val="hybridMultilevel"/>
    <w:tmpl w:val="4A7A7DD8"/>
    <w:lvl w:ilvl="0" w:tplc="FF5AE1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embedSystemFonts/>
  <w:bordersDoNotSurroundHeader/>
  <w:bordersDoNotSurroundFooter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E1"/>
    <w:rsid w:val="00020079"/>
    <w:rsid w:val="00072419"/>
    <w:rsid w:val="000814E5"/>
    <w:rsid w:val="000D59E4"/>
    <w:rsid w:val="001D19CC"/>
    <w:rsid w:val="002A16E1"/>
    <w:rsid w:val="00435040"/>
    <w:rsid w:val="00437AA2"/>
    <w:rsid w:val="004E7313"/>
    <w:rsid w:val="0056043C"/>
    <w:rsid w:val="005C075A"/>
    <w:rsid w:val="005D346E"/>
    <w:rsid w:val="00666A51"/>
    <w:rsid w:val="00713D49"/>
    <w:rsid w:val="00782536"/>
    <w:rsid w:val="00837D8B"/>
    <w:rsid w:val="009D03C0"/>
    <w:rsid w:val="00A355CD"/>
    <w:rsid w:val="00B16A29"/>
    <w:rsid w:val="00B20B47"/>
    <w:rsid w:val="00B446D2"/>
    <w:rsid w:val="00B64506"/>
    <w:rsid w:val="00CE337E"/>
    <w:rsid w:val="00D4370A"/>
    <w:rsid w:val="00D45C78"/>
    <w:rsid w:val="00D70848"/>
    <w:rsid w:val="00D758DC"/>
    <w:rsid w:val="00DF4B2F"/>
    <w:rsid w:val="00E40AB3"/>
    <w:rsid w:val="00E6359F"/>
    <w:rsid w:val="00ED390A"/>
    <w:rsid w:val="00EE49CD"/>
    <w:rsid w:val="00F23E0C"/>
    <w:rsid w:val="00F353B4"/>
    <w:rsid w:val="00F3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A3A4773"/>
  <w14:defaultImageDpi w14:val="300"/>
  <w15:docId w15:val="{17145F07-70E9-864A-8E92-66BC7932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/>
    <w:lsdException w:name="List Bullet 3" w:locked="1" w:semiHidden="1" w:unhideWhenUsed="1"/>
    <w:lsdException w:name="List Bullet 4" w:locked="1" w:semiHidden="1" w:unhideWhenUsed="1"/>
    <w:lsdException w:name="List Bullet 5" w:lock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/>
    <w:lsdException w:name="Plain Table 2" w:locked="1"/>
    <w:lsdException w:name="Plain Table 3" w:locked="1"/>
    <w:lsdException w:name="Plain Table 4" w:locked="1"/>
    <w:lsdException w:name="Plain Table 5" w:locked="1"/>
    <w:lsdException w:name="Grid Table Light" w:locked="1"/>
    <w:lsdException w:name="Grid Table 1 Light" w:locked="1"/>
    <w:lsdException w:name="Grid Table 2" w:locked="1"/>
    <w:lsdException w:name="Grid Table 3" w:lock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Cambria" w:eastAsia="ヒラギノ角ゴ Pro W3" w:hAnsi="Cambria"/>
      <w:color w:val="000000"/>
      <w:sz w:val="24"/>
      <w:szCs w:val="24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opfzeile1">
    <w:name w:val="Kopfzeile1"/>
    <w:pPr>
      <w:tabs>
        <w:tab w:val="center" w:pos="4536"/>
        <w:tab w:val="right" w:pos="9072"/>
      </w:tabs>
    </w:pPr>
    <w:rPr>
      <w:rFonts w:ascii="Cambria" w:eastAsia="ヒラギノ角ゴ Pro W3" w:hAnsi="Cambria"/>
      <w:color w:val="000000"/>
      <w:sz w:val="24"/>
    </w:rPr>
  </w:style>
  <w:style w:type="paragraph" w:customStyle="1" w:styleId="Fuzeile1">
    <w:name w:val="Fußzeile1"/>
    <w:pPr>
      <w:tabs>
        <w:tab w:val="center" w:pos="4536"/>
        <w:tab w:val="right" w:pos="9072"/>
      </w:tabs>
    </w:pPr>
    <w:rPr>
      <w:rFonts w:ascii="Cambria" w:eastAsia="ヒラギノ角ゴ Pro W3" w:hAnsi="Cambria"/>
      <w:color w:val="000000"/>
      <w:sz w:val="24"/>
    </w:rPr>
  </w:style>
  <w:style w:type="paragraph" w:styleId="Sprechblasentext">
    <w:name w:val="Balloon Text"/>
    <w:basedOn w:val="Standard"/>
    <w:link w:val="SprechblasentextZchn"/>
    <w:locked/>
    <w:rsid w:val="00F353B4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rsid w:val="00F353B4"/>
    <w:rPr>
      <w:rFonts w:ascii="Lucida Grande" w:eastAsia="ヒラギノ角ゴ Pro W3" w:hAnsi="Lucida Grande" w:cs="Lucida Grande"/>
      <w:color w:val="000000"/>
      <w:sz w:val="18"/>
      <w:szCs w:val="18"/>
      <w:lang w:eastAsia="en-US"/>
    </w:rPr>
  </w:style>
  <w:style w:type="paragraph" w:styleId="Kopfzeile">
    <w:name w:val="header"/>
    <w:basedOn w:val="Standard"/>
    <w:link w:val="KopfzeileZchn"/>
    <w:locked/>
    <w:rsid w:val="00F353B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F353B4"/>
    <w:rPr>
      <w:rFonts w:ascii="Cambria" w:eastAsia="ヒラギノ角ゴ Pro W3" w:hAnsi="Cambria"/>
      <w:color w:val="000000"/>
      <w:sz w:val="24"/>
      <w:szCs w:val="24"/>
      <w:lang w:eastAsia="en-US"/>
    </w:rPr>
  </w:style>
  <w:style w:type="paragraph" w:styleId="Fuzeile">
    <w:name w:val="footer"/>
    <w:basedOn w:val="Standard"/>
    <w:link w:val="FuzeileZchn"/>
    <w:locked/>
    <w:rsid w:val="00F353B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F353B4"/>
    <w:rPr>
      <w:rFonts w:ascii="Cambria" w:eastAsia="ヒラギノ角ゴ Pro W3" w:hAnsi="Cambria"/>
      <w:color w:val="000000"/>
      <w:sz w:val="24"/>
      <w:szCs w:val="24"/>
      <w:lang w:eastAsia="en-US"/>
    </w:rPr>
  </w:style>
  <w:style w:type="character" w:styleId="Hyperlink">
    <w:name w:val="Hyperlink"/>
    <w:basedOn w:val="Absatz-Standardschriftart"/>
    <w:unhideWhenUsed/>
    <w:locked/>
    <w:rsid w:val="002A16E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16E1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2A1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nalisa.fornari@m2square.e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2square.sharepoint.com/sites/m2SquareOffice/Freigegebene%20Dokumente/Documentazione/Carta%20Intestata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9F3D58D3237841AC33C30177F205B8" ma:contentTypeVersion="10" ma:contentTypeDescription="Ein neues Dokument erstellen." ma:contentTypeScope="" ma:versionID="c17d4f13acedd336a11ad89df87af957">
  <xsd:schema xmlns:xsd="http://www.w3.org/2001/XMLSchema" xmlns:xs="http://www.w3.org/2001/XMLSchema" xmlns:p="http://schemas.microsoft.com/office/2006/metadata/properties" xmlns:ns2="b9558ab5-81a2-4551-b2ca-44a7522afbe1" xmlns:ns3="e8e87fc5-274d-48a5-9436-53e1af2f65fc" targetNamespace="http://schemas.microsoft.com/office/2006/metadata/properties" ma:root="true" ma:fieldsID="eb439aea1ce7cce394d919addeb0dcee" ns2:_="" ns3:_="">
    <xsd:import namespace="b9558ab5-81a2-4551-b2ca-44a7522afbe1"/>
    <xsd:import namespace="e8e87fc5-274d-48a5-9436-53e1af2f65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58ab5-81a2-4551-b2ca-44a7522afb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87fc5-274d-48a5-9436-53e1af2f65f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AFE204-9EE8-4498-8715-D92865CA5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58ab5-81a2-4551-b2ca-44a7522afbe1"/>
    <ds:schemaRef ds:uri="e8e87fc5-274d-48a5-9436-53e1af2f6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6E275-302C-4A03-8763-9FFBEC1575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F2D088-F43B-4B82-A826-BE0AB8EEED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Carta%20Intestata.dotx</Template>
  <TotalTime>0</TotalTime>
  <Pages>1</Pages>
  <Words>90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m2Square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Gualà</dc:creator>
  <cp:keywords/>
  <cp:lastModifiedBy>Angelo Arboscello</cp:lastModifiedBy>
  <cp:revision>3</cp:revision>
  <cp:lastPrinted>2019-10-25T12:09:00Z</cp:lastPrinted>
  <dcterms:created xsi:type="dcterms:W3CDTF">2019-11-06T10:22:00Z</dcterms:created>
  <dcterms:modified xsi:type="dcterms:W3CDTF">2019-11-06T10:23:00Z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0x010100229F3D58D3237841AC33C30177F205B8</vt:lpwstr>
  </property>
</Properties>
</file>